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5604BC" w:rsidRDefault="003D1B71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5604BC" w:rsidRDefault="0080686D" w:rsidP="0080686D">
            <w:pPr>
              <w:pStyle w:val="Titre"/>
            </w:pPr>
            <w:r>
              <w:t>Mathilde</w:t>
            </w:r>
            <w:r w:rsidR="003D1B71" w:rsidRPr="005604BC">
              <w:rPr>
                <w:lang w:bidi="fr-FR"/>
              </w:rPr>
              <w:br/>
            </w:r>
            <w:r>
              <w:t>RIBES</w:t>
            </w:r>
          </w:p>
        </w:tc>
      </w:tr>
      <w:tr w:rsidR="003D1B71" w:rsidRPr="005604BC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293B7DC3C7504423B5D26239147F9CDE"/>
              </w:placeholder>
              <w:temporary/>
              <w:showingPlcHdr/>
              <w15:appearance w15:val="hidden"/>
            </w:sdtPr>
            <w:sdtEndPr/>
            <w:sdtContent>
              <w:p w:rsidR="003D1B71" w:rsidRPr="002A6560" w:rsidRDefault="003D1B71" w:rsidP="002A6560">
                <w:pPr>
                  <w:pStyle w:val="Titre2"/>
                </w:pPr>
                <w:r w:rsidRPr="002A6560">
                  <w:t>Expérience</w:t>
                </w:r>
              </w:p>
            </w:sdtContent>
          </w:sdt>
          <w:p w:rsidR="003D1B71" w:rsidRPr="005604BC" w:rsidRDefault="0080686D" w:rsidP="00AC6C7E">
            <w:pPr>
              <w:pStyle w:val="Dates"/>
            </w:pPr>
            <w:r>
              <w:t>Octobre 2020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novembre 2020</w:t>
            </w:r>
          </w:p>
          <w:p w:rsidR="003D1B71" w:rsidRPr="005604BC" w:rsidRDefault="0080686D" w:rsidP="00AC6C7E">
            <w:pPr>
              <w:pStyle w:val="Exprience"/>
            </w:pPr>
            <w:r>
              <w:t>Auxiliaire de bureau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Recherche et impression de documents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Centre Des Impôts Fonciers</w:t>
            </w:r>
          </w:p>
          <w:p w:rsidR="003D1B71" w:rsidRPr="005604BC" w:rsidRDefault="0080686D" w:rsidP="00AC6C7E">
            <w:pPr>
              <w:pStyle w:val="Dates"/>
            </w:pPr>
            <w:r>
              <w:t>Juillet 2020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septembre 2020</w:t>
            </w:r>
          </w:p>
          <w:p w:rsidR="00DA3BE5" w:rsidRDefault="00716E53" w:rsidP="00AC6C7E">
            <w:pPr>
              <w:pStyle w:val="Exprience"/>
            </w:pPr>
            <w:r>
              <w:t>Adjointe administrative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r>
              <w:t>Agent d’accueil billetterie et boutique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Conseil départemental</w:t>
            </w:r>
          </w:p>
          <w:p w:rsidR="00DA3BE5" w:rsidRDefault="00DA3BE5" w:rsidP="00AC6C7E">
            <w:pPr>
              <w:pStyle w:val="Exprience"/>
              <w:rPr>
                <w:b/>
                <w:sz w:val="18"/>
                <w:szCs w:val="18"/>
              </w:rPr>
            </w:pPr>
            <w:r w:rsidRPr="00DA3BE5">
              <w:rPr>
                <w:b/>
                <w:sz w:val="18"/>
                <w:szCs w:val="18"/>
              </w:rPr>
              <w:t xml:space="preserve">Décembre </w:t>
            </w:r>
            <w:r>
              <w:rPr>
                <w:b/>
                <w:sz w:val="18"/>
                <w:szCs w:val="18"/>
              </w:rPr>
              <w:t>2014- juillet 2015</w:t>
            </w:r>
          </w:p>
          <w:p w:rsidR="003D1B71" w:rsidRPr="00DA3BE5" w:rsidRDefault="00DA3BE5" w:rsidP="00AC6C7E">
            <w:pPr>
              <w:pStyle w:val="Exprience"/>
              <w:rPr>
                <w:b/>
                <w:sz w:val="18"/>
                <w:szCs w:val="18"/>
              </w:rPr>
            </w:pPr>
            <w:r>
              <w:t>Volontaire en service civique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>Comptabilité de premier niveau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r>
              <w:t>Comité de tennis des Pyrénées- orientales</w:t>
            </w:r>
            <w:bookmarkStart w:id="0" w:name="_GoBack"/>
            <w:bookmarkEnd w:id="0"/>
          </w:p>
          <w:p w:rsidR="003D1B71" w:rsidRDefault="00716E53" w:rsidP="00716E53">
            <w:pPr>
              <w:pStyle w:val="Paragraphedeliste"/>
              <w:numPr>
                <w:ilvl w:val="0"/>
                <w:numId w:val="16"/>
              </w:numPr>
            </w:pPr>
            <w:r>
              <w:t>Accueil</w:t>
            </w:r>
          </w:p>
          <w:p w:rsidR="00716E53" w:rsidRDefault="00716E53" w:rsidP="00716E53">
            <w:pPr>
              <w:pStyle w:val="Paragraphedeliste"/>
              <w:numPr>
                <w:ilvl w:val="0"/>
                <w:numId w:val="16"/>
              </w:numPr>
            </w:pPr>
            <w:r>
              <w:t>Encaissement des droits d’entrée et vente des produits de la boutique</w:t>
            </w:r>
          </w:p>
          <w:p w:rsidR="00716E53" w:rsidRPr="005604BC" w:rsidRDefault="00716E53" w:rsidP="00716E53">
            <w:pPr>
              <w:pStyle w:val="Paragraphedeliste"/>
              <w:numPr>
                <w:ilvl w:val="0"/>
                <w:numId w:val="16"/>
              </w:numPr>
            </w:pPr>
            <w:r>
              <w:t>Répartition du courrier aux bureaux et services correspondant</w:t>
            </w:r>
          </w:p>
          <w:sdt>
            <w:sdtPr>
              <w:id w:val="-1554227259"/>
              <w:placeholder>
                <w:docPart w:val="9BD21D12BE6E4D8C9C7802B4D09067D9"/>
              </w:placeholder>
              <w:temporary/>
              <w:showingPlcHdr/>
              <w15:appearance w15:val="hidden"/>
            </w:sdtPr>
            <w:sdtEndPr/>
            <w:sdtContent>
              <w:p w:rsidR="003D1B71" w:rsidRPr="002A6560" w:rsidRDefault="003D1B71" w:rsidP="002A6560">
                <w:pPr>
                  <w:pStyle w:val="Titre2"/>
                </w:pPr>
                <w:r w:rsidRPr="002A6560">
                  <w:t>Formation</w:t>
                </w:r>
              </w:p>
            </w:sdtContent>
          </w:sdt>
          <w:p w:rsidR="003D1B71" w:rsidRPr="005604BC" w:rsidRDefault="00170425" w:rsidP="00353B60">
            <w:pPr>
              <w:pStyle w:val="Nomdeltablissement"/>
            </w:pPr>
            <w:r>
              <w:t>Université</w:t>
            </w:r>
            <w:r w:rsidR="003D1B71" w:rsidRPr="005604BC">
              <w:rPr>
                <w:lang w:bidi="fr-FR"/>
              </w:rPr>
              <w:t xml:space="preserve">, </w:t>
            </w:r>
            <w:r>
              <w:t>Perpignan, Pyrénées-Orientales</w:t>
            </w:r>
          </w:p>
          <w:p w:rsidR="003D1B71" w:rsidRDefault="00170425" w:rsidP="00AC6C7E">
            <w:pPr>
              <w:pStyle w:val="Listepuces"/>
            </w:pPr>
            <w:r>
              <w:t>Master I sociologie</w:t>
            </w:r>
            <w:r w:rsidR="007062F5">
              <w:t>, mention passable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Analyse et synthèse</w:t>
            </w:r>
            <w:r w:rsidR="007062F5">
              <w:t>, mention passable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Langues et documentation scientifique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Atelier d’écriture professionnel et scientifique</w:t>
            </w:r>
            <w:r w:rsidR="007062F5">
              <w:t>, mention assez bien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Connaissance des populations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Acteurs et outils sociologiques</w:t>
            </w:r>
            <w:r w:rsidR="007062F5">
              <w:t>, mention bien</w:t>
            </w:r>
          </w:p>
          <w:p w:rsidR="00170425" w:rsidRDefault="00170425" w:rsidP="00170425">
            <w:pPr>
              <w:pStyle w:val="Listepuces"/>
              <w:numPr>
                <w:ilvl w:val="0"/>
                <w:numId w:val="16"/>
              </w:numPr>
            </w:pPr>
            <w:r>
              <w:t>Champs de l’action et de l’intervention sociale</w:t>
            </w:r>
          </w:p>
          <w:p w:rsidR="007062F5" w:rsidRDefault="007062F5" w:rsidP="007062F5">
            <w:pPr>
              <w:pStyle w:val="Listepuces"/>
              <w:numPr>
                <w:ilvl w:val="0"/>
                <w:numId w:val="0"/>
              </w:numPr>
              <w:ind w:left="360" w:hanging="360"/>
            </w:pPr>
          </w:p>
          <w:p w:rsidR="007062F5" w:rsidRPr="007062F5" w:rsidRDefault="007062F5" w:rsidP="007062F5">
            <w:pPr>
              <w:pStyle w:val="Listepuces"/>
              <w:numPr>
                <w:ilvl w:val="0"/>
                <w:numId w:val="0"/>
              </w:numPr>
              <w:ind w:left="360" w:hanging="360"/>
              <w:rPr>
                <w:rFonts w:ascii="Corbel" w:hAnsi="Corbel"/>
                <w:b/>
                <w:color w:val="0072C7" w:themeColor="accent2"/>
                <w:sz w:val="24"/>
                <w:szCs w:val="24"/>
                <w:u w:val="single"/>
              </w:rPr>
            </w:pPr>
            <w:r w:rsidRPr="007062F5">
              <w:rPr>
                <w:rFonts w:ascii="Corbel" w:hAnsi="Corbel"/>
                <w:b/>
                <w:color w:val="0072C7" w:themeColor="accent2"/>
                <w:sz w:val="24"/>
                <w:szCs w:val="24"/>
                <w:u w:val="single"/>
              </w:rPr>
              <w:t>Compétences</w:t>
            </w:r>
          </w:p>
          <w:p w:rsidR="003D1B71" w:rsidRDefault="007062F5" w:rsidP="007062F5">
            <w:pPr>
              <w:spacing w:before="20" w:after="40"/>
              <w:rPr>
                <w:sz w:val="24"/>
              </w:rPr>
            </w:pPr>
            <w:r>
              <w:rPr>
                <w:sz w:val="24"/>
              </w:rPr>
              <w:t>Aptitude à la relation téléphonique</w:t>
            </w:r>
          </w:p>
          <w:p w:rsidR="007062F5" w:rsidRDefault="007062F5" w:rsidP="007062F5">
            <w:pPr>
              <w:spacing w:before="20" w:after="40"/>
              <w:rPr>
                <w:sz w:val="24"/>
              </w:rPr>
            </w:pPr>
            <w:r>
              <w:rPr>
                <w:sz w:val="24"/>
              </w:rPr>
              <w:t>Maîtrise des outils bureautiques suivants :</w:t>
            </w:r>
          </w:p>
          <w:p w:rsidR="007062F5" w:rsidRDefault="007062F5" w:rsidP="007062F5">
            <w:pPr>
              <w:pStyle w:val="Paragraphedeliste"/>
              <w:numPr>
                <w:ilvl w:val="0"/>
                <w:numId w:val="16"/>
              </w:numPr>
              <w:spacing w:before="20" w:after="40"/>
              <w:rPr>
                <w:sz w:val="24"/>
              </w:rPr>
            </w:pPr>
            <w:r>
              <w:rPr>
                <w:sz w:val="24"/>
              </w:rPr>
              <w:t>Outlook</w:t>
            </w:r>
          </w:p>
          <w:p w:rsidR="007062F5" w:rsidRDefault="007062F5" w:rsidP="007062F5">
            <w:pPr>
              <w:pStyle w:val="Paragraphedeliste"/>
              <w:numPr>
                <w:ilvl w:val="0"/>
                <w:numId w:val="16"/>
              </w:numPr>
              <w:spacing w:before="20" w:after="40"/>
              <w:rPr>
                <w:sz w:val="24"/>
              </w:rPr>
            </w:pPr>
            <w:r>
              <w:rPr>
                <w:sz w:val="24"/>
              </w:rPr>
              <w:t>Word</w:t>
            </w:r>
          </w:p>
          <w:p w:rsidR="007062F5" w:rsidRDefault="007062F5" w:rsidP="007062F5">
            <w:pPr>
              <w:pStyle w:val="Paragraphedeliste"/>
              <w:numPr>
                <w:ilvl w:val="0"/>
                <w:numId w:val="16"/>
              </w:numPr>
              <w:spacing w:before="20" w:after="40"/>
              <w:rPr>
                <w:sz w:val="24"/>
              </w:rPr>
            </w:pPr>
            <w:r>
              <w:rPr>
                <w:sz w:val="24"/>
              </w:rPr>
              <w:t>Excel</w:t>
            </w:r>
          </w:p>
          <w:p w:rsidR="007062F5" w:rsidRDefault="007062F5" w:rsidP="007062F5">
            <w:pPr>
              <w:pStyle w:val="Paragraphedeliste"/>
              <w:numPr>
                <w:ilvl w:val="0"/>
                <w:numId w:val="16"/>
              </w:numPr>
              <w:spacing w:before="20" w:after="40"/>
              <w:rPr>
                <w:sz w:val="24"/>
              </w:rPr>
            </w:pPr>
            <w:r>
              <w:rPr>
                <w:sz w:val="24"/>
              </w:rPr>
              <w:t>Mozilla</w:t>
            </w:r>
          </w:p>
          <w:p w:rsidR="007062F5" w:rsidRDefault="007062F5" w:rsidP="007062F5">
            <w:pPr>
              <w:spacing w:before="20" w:after="40"/>
              <w:rPr>
                <w:sz w:val="24"/>
              </w:rPr>
            </w:pPr>
            <w:r>
              <w:rPr>
                <w:sz w:val="24"/>
              </w:rPr>
              <w:t>Sens du travail en équipe</w:t>
            </w:r>
          </w:p>
          <w:p w:rsidR="007062F5" w:rsidRPr="007062F5" w:rsidRDefault="007062F5" w:rsidP="007062F5">
            <w:pPr>
              <w:spacing w:before="20" w:after="40"/>
              <w:rPr>
                <w:sz w:val="24"/>
              </w:rPr>
            </w:pPr>
          </w:p>
        </w:tc>
      </w:tr>
      <w:tr w:rsidR="003D1B71" w:rsidRPr="005604BC" w:rsidTr="003D1B71">
        <w:trPr>
          <w:trHeight w:val="1164"/>
        </w:trPr>
        <w:tc>
          <w:tcPr>
            <w:tcW w:w="720" w:type="dxa"/>
          </w:tcPr>
          <w:p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222466"/>
        </w:tc>
      </w:tr>
      <w:tr w:rsidR="003D1B71" w:rsidRPr="005604BC" w:rsidTr="003D1B71">
        <w:trPr>
          <w:trHeight w:val="543"/>
        </w:trPr>
        <w:tc>
          <w:tcPr>
            <w:tcW w:w="720" w:type="dxa"/>
          </w:tcPr>
          <w:p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D7638A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">
                      <v:shape id="Forme libre : Forme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604BC" w:rsidRDefault="00716E53" w:rsidP="00380FD1">
            <w:pPr>
              <w:pStyle w:val="Informations"/>
            </w:pPr>
            <w:r>
              <w:t>9 RUE DES COURLIS</w:t>
            </w:r>
          </w:p>
          <w:p w:rsidR="003D1B71" w:rsidRPr="005604BC" w:rsidRDefault="00716E53" w:rsidP="00716E53">
            <w:pPr>
              <w:pStyle w:val="Informations"/>
            </w:pPr>
            <w:r>
              <w:t>66000 Perpignan</w:t>
            </w: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183"/>
        </w:trPr>
        <w:tc>
          <w:tcPr>
            <w:tcW w:w="720" w:type="dxa"/>
          </w:tcPr>
          <w:p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624"/>
        </w:trPr>
        <w:tc>
          <w:tcPr>
            <w:tcW w:w="720" w:type="dxa"/>
          </w:tcPr>
          <w:p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220D19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">
                      <v:shape id="Forme libre : Forme 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604BC" w:rsidRDefault="00716E53" w:rsidP="00716E53">
            <w:pPr>
              <w:pStyle w:val="Informations"/>
            </w:pPr>
            <w:r>
              <w:t>0615783900</w:t>
            </w: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183"/>
        </w:trPr>
        <w:tc>
          <w:tcPr>
            <w:tcW w:w="720" w:type="dxa"/>
          </w:tcPr>
          <w:p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633"/>
        </w:trPr>
        <w:tc>
          <w:tcPr>
            <w:tcW w:w="720" w:type="dxa"/>
          </w:tcPr>
          <w:p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E83A0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">
                      <v:shape id="Forme libre : Forme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Icône de courrier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604BC" w:rsidRDefault="00716E53" w:rsidP="00716E53">
            <w:pPr>
              <w:pStyle w:val="Informations"/>
            </w:pPr>
            <w:r>
              <w:t>matrib@hotmail.fr</w:t>
            </w: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174"/>
        </w:trPr>
        <w:tc>
          <w:tcPr>
            <w:tcW w:w="720" w:type="dxa"/>
          </w:tcPr>
          <w:p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633"/>
        </w:trPr>
        <w:tc>
          <w:tcPr>
            <w:tcW w:w="720" w:type="dxa"/>
          </w:tcPr>
          <w:p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5604BC" w:rsidRDefault="003D1B71" w:rsidP="00716E53">
            <w:pPr>
              <w:pStyle w:val="Informations"/>
            </w:pPr>
          </w:p>
        </w:tc>
        <w:tc>
          <w:tcPr>
            <w:tcW w:w="423" w:type="dxa"/>
            <w:vMerge/>
          </w:tcPr>
          <w:p w:rsidR="003D1B71" w:rsidRPr="005604BC" w:rsidRDefault="003D1B71" w:rsidP="00A14C79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604BC" w:rsidRDefault="003D1B71" w:rsidP="005801E5">
            <w:pPr>
              <w:pStyle w:val="Titre1"/>
            </w:pPr>
          </w:p>
        </w:tc>
      </w:tr>
      <w:tr w:rsidR="003D1B71" w:rsidRPr="005604BC" w:rsidTr="003D1B71">
        <w:trPr>
          <w:trHeight w:val="2448"/>
        </w:trPr>
        <w:tc>
          <w:tcPr>
            <w:tcW w:w="720" w:type="dxa"/>
          </w:tcPr>
          <w:p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5604BC" w:rsidRDefault="003D1B71" w:rsidP="00222466"/>
        </w:tc>
        <w:tc>
          <w:tcPr>
            <w:tcW w:w="6607" w:type="dxa"/>
            <w:vMerge/>
          </w:tcPr>
          <w:p w:rsidR="003D1B71" w:rsidRPr="005604BC" w:rsidRDefault="003D1B71" w:rsidP="00222466"/>
        </w:tc>
      </w:tr>
    </w:tbl>
    <w:p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86D" w:rsidRDefault="0080686D" w:rsidP="00590471">
      <w:r>
        <w:separator/>
      </w:r>
    </w:p>
  </w:endnote>
  <w:endnote w:type="continuationSeparator" w:id="0">
    <w:p w:rsidR="0080686D" w:rsidRDefault="0080686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86D" w:rsidRDefault="0080686D" w:rsidP="00590471">
      <w:r>
        <w:separator/>
      </w:r>
    </w:p>
  </w:footnote>
  <w:footnote w:type="continuationSeparator" w:id="0">
    <w:p w:rsidR="0080686D" w:rsidRDefault="0080686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2D51C6" w:rsidRDefault="00310F17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6C04E8" id="Groupe 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9s68MWpmoEg0OZZZOZYQWN2oHMts3hU2K8cSAk8DtYkmxzIrxxICTwNFosmxzI+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P14pjnWGblWELgaaBeHJNjmZVjCYGngSLR&#10;5Fhm5VhCYGmgHMtsciyznmMJgaeBItHkWGa9KywEngaKRJNjmZVjCYGngSLR5Fhm5VhC4GmgSDQ5&#10;lkU5lhA4GizKsYTAy0Bm58XkWBblWELgaSCz82JyLIueYwmBp4HMzovJsSxQKuk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w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J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h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Qyy3RBdycictjbgcf5rvCvdtKgfDmSp4nH+W+PRK1PPwaGr&#10;UxeywOP8t8YTykyKBeEZv1r26TJ+RmAI3kzJ7nHHfZXTt2ZFyPVr44jL48NZRMn+Z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H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v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7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T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E8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b+LRJ3CROlj73Q2cJjSjQS7La6DzjY8QWMjCXRtESyUSRSrlFNkGsoMeY7tRRFVI94e&#10;OePTLKo+TYLd+HSdKlqQuGcSAWmSJ1/sMz03VD4yFsU2ZyPY+WmlDydK/kCAoZQtj9Ei8kziFJHv&#10;/PGaCcdAOAlZiXXNgzQqnTIZRZV5UtBWChsXWBuyOrO+4J5UDlXKh+owN/aICemQxXI39lxzewz+&#10;Xq1ZWcqx5r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2rtmIeyll4LIVp0P7X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Q6kUlicEngaKRJNjuUOpiAYmEpVjuZscyx1KRTQwkagcy93kWO7KsYTA6gXl&#10;WO4mx3KHUqltYHIsd+VYQuBVQZFocix35VhC4GmgSDQ5lrtyLCHwNFAkmhzLXTmWEFgaKMdyNzmW&#10;u3IsIfA0UCSaHMtdOZYQeBooEk2O5a4cSwg8DRSJJsdyV44lBJ4GikSTY7krxxICR4OHciwh8DIQ&#10;juVhciwP5VhC4Gkgs/PD5FgeyrGEwNNAZueHybE8lGMJgaeB+IkPk2N5KMcSAk8D8RMf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rqtgzdzLBgCG&#10;4CYADgAAAAAAAAAAAAAAAAAuAgAAZHJzL2Uyb0RvYy54bWxQSwECLQAUAAYACAAAACEAURLqK+IA&#10;AAAOAQAADwAAAAAAAAAAAAAAAAA2zgYAZHJzL2Rvd25yZXYueG1sUEsFBgAAAAAEAAQA8wAAAEXP&#10;BgAAAA==&#10;">
              <v:group id="Groupe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e libre : Forme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e 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ECC3185"/>
    <w:multiLevelType w:val="hybridMultilevel"/>
    <w:tmpl w:val="6E1CC37C"/>
    <w:lvl w:ilvl="0" w:tplc="971CA7DE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6D"/>
    <w:rsid w:val="00057B16"/>
    <w:rsid w:val="00060042"/>
    <w:rsid w:val="0008685D"/>
    <w:rsid w:val="00090860"/>
    <w:rsid w:val="00112FD7"/>
    <w:rsid w:val="00150ABD"/>
    <w:rsid w:val="00170425"/>
    <w:rsid w:val="001946FC"/>
    <w:rsid w:val="00222466"/>
    <w:rsid w:val="00247254"/>
    <w:rsid w:val="0024753C"/>
    <w:rsid w:val="00276026"/>
    <w:rsid w:val="002A6560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04BC"/>
    <w:rsid w:val="00565C77"/>
    <w:rsid w:val="0056708E"/>
    <w:rsid w:val="005801E5"/>
    <w:rsid w:val="00590471"/>
    <w:rsid w:val="005D01FA"/>
    <w:rsid w:val="00653E17"/>
    <w:rsid w:val="006A08E8"/>
    <w:rsid w:val="006D79A8"/>
    <w:rsid w:val="007062F5"/>
    <w:rsid w:val="00716E53"/>
    <w:rsid w:val="0072353B"/>
    <w:rsid w:val="007575B6"/>
    <w:rsid w:val="007B3C81"/>
    <w:rsid w:val="007D67CA"/>
    <w:rsid w:val="007E668F"/>
    <w:rsid w:val="007F5B63"/>
    <w:rsid w:val="00803A0A"/>
    <w:rsid w:val="0080686D"/>
    <w:rsid w:val="00846CB9"/>
    <w:rsid w:val="008566AA"/>
    <w:rsid w:val="008A1E6E"/>
    <w:rsid w:val="008C024F"/>
    <w:rsid w:val="008C2CFC"/>
    <w:rsid w:val="008E0BF2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54A23"/>
    <w:rsid w:val="00DA3BE5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">
    <w:name w:val="Mention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hilde\AppData\Roaming\Microsoft\Templates\C.V.%20Sph&#232;res%20bleu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3B7DC3C7504423B5D26239147F9C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CB2A99-A29A-4A05-958A-24EB2AE5F16B}"/>
      </w:docPartPr>
      <w:docPartBody>
        <w:p w:rsidR="00E224DB" w:rsidRDefault="00E224DB">
          <w:pPr>
            <w:pStyle w:val="293B7DC3C7504423B5D26239147F9CDE"/>
          </w:pPr>
          <w:r w:rsidRPr="002A6560">
            <w:t>Expérience</w:t>
          </w:r>
        </w:p>
      </w:docPartBody>
    </w:docPart>
    <w:docPart>
      <w:docPartPr>
        <w:name w:val="9BD21D12BE6E4D8C9C7802B4D09067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6F284B-CD74-45D8-B208-C1D0F298E575}"/>
      </w:docPartPr>
      <w:docPartBody>
        <w:p w:rsidR="00E224DB" w:rsidRDefault="00E224DB">
          <w:pPr>
            <w:pStyle w:val="9BD21D12BE6E4D8C9C7802B4D09067D9"/>
          </w:pPr>
          <w:r w:rsidRPr="002A6560">
            <w:t>Formation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DB"/>
    <w:rsid w:val="00E2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635FFAE7653435488E97A8C8B5DD792">
    <w:name w:val="0635FFAE7653435488E97A8C8B5DD792"/>
  </w:style>
  <w:style w:type="paragraph" w:customStyle="1" w:styleId="51F215B8B48240CF8823577A1274FEC8">
    <w:name w:val="51F215B8B48240CF8823577A1274FEC8"/>
  </w:style>
  <w:style w:type="paragraph" w:customStyle="1" w:styleId="293B7DC3C7504423B5D26239147F9CDE">
    <w:name w:val="293B7DC3C7504423B5D26239147F9CDE"/>
  </w:style>
  <w:style w:type="paragraph" w:customStyle="1" w:styleId="C0E2C0F0DB014339A70F23D875D88053">
    <w:name w:val="C0E2C0F0DB014339A70F23D875D88053"/>
  </w:style>
  <w:style w:type="paragraph" w:customStyle="1" w:styleId="CD5B280F40304DB5BDB74FAF9213E8E9">
    <w:name w:val="CD5B280F40304DB5BDB74FAF9213E8E9"/>
  </w:style>
  <w:style w:type="paragraph" w:customStyle="1" w:styleId="472BB6E3822545D6B9E38024FB72E5BE">
    <w:name w:val="472BB6E3822545D6B9E38024FB72E5BE"/>
  </w:style>
  <w:style w:type="paragraph" w:customStyle="1" w:styleId="8945ADD77B984455B3C9D891C26A445D">
    <w:name w:val="8945ADD77B984455B3C9D891C26A445D"/>
  </w:style>
  <w:style w:type="paragraph" w:customStyle="1" w:styleId="7CEDDDA18ECA4078B98D679E52DF1E90">
    <w:name w:val="7CEDDDA18ECA4078B98D679E52DF1E90"/>
  </w:style>
  <w:style w:type="paragraph" w:customStyle="1" w:styleId="FFF8126168E94B16816C7C8548FE68F5">
    <w:name w:val="FFF8126168E94B16816C7C8548FE68F5"/>
  </w:style>
  <w:style w:type="paragraph" w:customStyle="1" w:styleId="F016F84F9CB949B49E9CF12F869EB5B4">
    <w:name w:val="F016F84F9CB949B49E9CF12F869EB5B4"/>
  </w:style>
  <w:style w:type="paragraph" w:customStyle="1" w:styleId="4FFCA6C300194F5EAEDF5C2AA773B903">
    <w:name w:val="4FFCA6C300194F5EAEDF5C2AA773B903"/>
  </w:style>
  <w:style w:type="paragraph" w:customStyle="1" w:styleId="8ECA936917F546D7B0BD0F2212015463">
    <w:name w:val="8ECA936917F546D7B0BD0F2212015463"/>
  </w:style>
  <w:style w:type="paragraph" w:customStyle="1" w:styleId="1013B18CB3314458BB83844F21BC582F">
    <w:name w:val="1013B18CB3314458BB83844F21BC582F"/>
  </w:style>
  <w:style w:type="paragraph" w:customStyle="1" w:styleId="75ECD641E04447AEBB4C12BA0F949BEC">
    <w:name w:val="75ECD641E04447AEBB4C12BA0F949BEC"/>
  </w:style>
  <w:style w:type="paragraph" w:customStyle="1" w:styleId="28A4DFF5144A44A2B0128831987BEE05">
    <w:name w:val="28A4DFF5144A44A2B0128831987BEE05"/>
  </w:style>
  <w:style w:type="paragraph" w:customStyle="1" w:styleId="E1BC3C702FDF4169864617E1A147D5B0">
    <w:name w:val="E1BC3C702FDF4169864617E1A147D5B0"/>
  </w:style>
  <w:style w:type="paragraph" w:customStyle="1" w:styleId="F15874D7759646D392200CF7EC70D608">
    <w:name w:val="F15874D7759646D392200CF7EC70D608"/>
  </w:style>
  <w:style w:type="paragraph" w:customStyle="1" w:styleId="699E9F2EA2864FB08399D9F365CBB766">
    <w:name w:val="699E9F2EA2864FB08399D9F365CBB766"/>
  </w:style>
  <w:style w:type="paragraph" w:customStyle="1" w:styleId="8E716355770C4690B63BA5B5061D4343">
    <w:name w:val="8E716355770C4690B63BA5B5061D4343"/>
  </w:style>
  <w:style w:type="paragraph" w:customStyle="1" w:styleId="9BD21D12BE6E4D8C9C7802B4D09067D9">
    <w:name w:val="9BD21D12BE6E4D8C9C7802B4D09067D9"/>
  </w:style>
  <w:style w:type="paragraph" w:customStyle="1" w:styleId="2B7AF99EE1F74B4E9785774AD346C9F1">
    <w:name w:val="2B7AF99EE1F74B4E9785774AD346C9F1"/>
  </w:style>
  <w:style w:type="paragraph" w:customStyle="1" w:styleId="B0959E114D89400B99D56403B946EDEF">
    <w:name w:val="B0959E114D89400B99D56403B946EDEF"/>
  </w:style>
  <w:style w:type="paragraph" w:customStyle="1" w:styleId="73131008069840C182C38F3A1858A127">
    <w:name w:val="73131008069840C182C38F3A1858A127"/>
  </w:style>
  <w:style w:type="paragraph" w:customStyle="1" w:styleId="279513295A01409BA688E18061C4B16E">
    <w:name w:val="279513295A01409BA688E18061C4B16E"/>
  </w:style>
  <w:style w:type="paragraph" w:customStyle="1" w:styleId="485E03DF3B76434C8296145905BF16E1">
    <w:name w:val="485E03DF3B76434C8296145905BF16E1"/>
  </w:style>
  <w:style w:type="paragraph" w:customStyle="1" w:styleId="531D23C9F88B430EB0C278FA75A9B37B">
    <w:name w:val="531D23C9F88B430EB0C278FA75A9B37B"/>
  </w:style>
  <w:style w:type="paragraph" w:customStyle="1" w:styleId="0510BBD5EE5D48218EB456116C6855F4">
    <w:name w:val="0510BBD5EE5D48218EB456116C6855F4"/>
  </w:style>
  <w:style w:type="paragraph" w:customStyle="1" w:styleId="681B02C4B918406CA299ED4F05EAB791">
    <w:name w:val="681B02C4B918406CA299ED4F05EAB791"/>
  </w:style>
  <w:style w:type="paragraph" w:customStyle="1" w:styleId="C68C5A2A04A44EDCB52E5659332A30DE">
    <w:name w:val="C68C5A2A04A44EDCB52E5659332A30DE"/>
  </w:style>
  <w:style w:type="paragraph" w:customStyle="1" w:styleId="403EE950F931433DAB3FF526CA19A928">
    <w:name w:val="403EE950F931433DAB3FF526CA19A928"/>
  </w:style>
  <w:style w:type="paragraph" w:customStyle="1" w:styleId="52F197E642F542D884FE8903EF837DC8">
    <w:name w:val="52F197E642F542D884FE8903EF837DC8"/>
  </w:style>
  <w:style w:type="paragraph" w:customStyle="1" w:styleId="330E58529A5F431BBFEC51612617A485">
    <w:name w:val="330E58529A5F431BBFEC51612617A485"/>
  </w:style>
  <w:style w:type="paragraph" w:customStyle="1" w:styleId="C967EB63771B44DDB5D41FB1C6E2B340">
    <w:name w:val="C967EB63771B44DDB5D41FB1C6E2B340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  <w:style w:type="paragraph" w:customStyle="1" w:styleId="D667EB7C4CED434F946F6A621AB1299B">
    <w:name w:val="D667EB7C4CED434F946F6A621AB129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>3ans de métier dans l'accueil ainsi qu'une expérience en bureautique</MediaServiceKeyPoint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16c05727-aa75-4e4a-9b5f-8a80a1165891"/>
    <ds:schemaRef ds:uri="71af3243-3dd4-4a8d-8c0d-dd76da1f02a5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F1681596-B70B-4DF1-A8F8-B68A77655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bleues.dotx</Template>
  <TotalTime>0</TotalTime>
  <Pages>2</Pages>
  <Words>154</Words>
  <Characters>1008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Assistante commerciale</vt:lpstr>
      <vt:lpstr/>
    </vt:vector>
  </TitlesOfParts>
  <Company/>
  <LinksUpToDate>false</LinksUpToDate>
  <CharactersWithSpaces>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Assistante commerciale</dc:title>
  <dc:subject/>
  <dc:creator/>
  <cp:keywords/>
  <dc:description/>
  <cp:lastModifiedBy/>
  <cp:revision>1</cp:revision>
  <dcterms:created xsi:type="dcterms:W3CDTF">2020-12-07T13:00:00Z</dcterms:created>
  <dcterms:modified xsi:type="dcterms:W3CDTF">2020-12-09T11:47:00Z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